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0"/>
        </w:rPr>
        <w:t>No. of Functional Features Included in the Solution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Date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30 September 2026</w:t>
            </w:r>
          </w:p>
        </w:tc>
      </w:tr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Team ID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SWTID-2026-4039</w:t>
            </w:r>
            <w:bookmarkStart w:id="0" w:name="_GoBack"/>
            <w:bookmarkEnd w:id="0"/>
          </w:p>
        </w:tc>
      </w:tr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Project Name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AI WeatherWise</w:t>
            </w:r>
          </w:p>
        </w:tc>
      </w:tr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Maximum Marks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5 Marks</w:t>
            </w:r>
          </w:p>
        </w:tc>
      </w:tr>
    </w:tbl>
    <w:p>
      <w:r>
        <w:rPr>
          <w:b/>
          <w:sz w:val="22"/>
        </w:rPr>
        <w:t>Functional Features Overview:</w:t>
      </w:r>
    </w:p>
    <w:p>
      <w:pPr>
        <w:spacing w:after="100"/>
      </w:pPr>
      <w:r>
        <w:t>This document lists all the functional features included in the AI WeatherWise project solution. Each feature is described with its purpose, implementation status, and contribution to the overall solution.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S.No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Feature Name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Feature Description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Module /</w:t>
              <w:br/>
              <w:t>Component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Status</w:t>
              <w:br/>
              <w:t>(Done / In Progress</w:t>
              <w:br/>
              <w:t>/ Pending)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Marks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Contribution</w:t>
            </w:r>
          </w:p>
        </w:tc>
      </w:tr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User Interface (UI)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Provides a simple interface for users to enter a location and view weather information.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Frontend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Done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Easy and clear user interaction</w:t>
            </w:r>
          </w:p>
        </w:tc>
      </w:tr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2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Weather Data Retrieval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Retrieves current weather information for the selected location through a weather service/API.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Weather Module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Done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Provides real-time weather data</w:t>
            </w:r>
          </w:p>
        </w:tc>
      </w:tr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3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AI Weather Analysis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Uses AI-based processing to analyze weather information and provide understandable insights.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AI Module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Done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Converts weather data into useful insights</w:t>
            </w:r>
          </w:p>
        </w:tc>
      </w:tr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4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Weather Forecast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Displays forecast information to help users understand upcoming weather conditions.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Forecast Module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Done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1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Supports weather planning</w:t>
            </w:r>
          </w:p>
        </w:tc>
      </w:tr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5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Weather Alerts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Provides alerts or warnings for important weather conditions.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Alert Module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Done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0.5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Improves awareness of severe conditions</w:t>
            </w:r>
          </w:p>
        </w:tc>
      </w:tr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6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Location Search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Allows users to search and select a location for weather information.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Location Module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Done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0.5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Enables location-based weather results</w:t>
            </w:r>
          </w:p>
        </w:tc>
      </w:tr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7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API Integration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Connects the application with external weather services for obtaining weather data.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API / Integration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Done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0.5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Enables external weather-data access</w:t>
            </w:r>
          </w:p>
        </w:tc>
      </w:tr>
      <w:tr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8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Data Validation&amp;Error Handling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Validates user input and handles unavailable or incorrect weather-data requests.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Backend / Logic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Done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0.5</w:t>
            </w:r>
          </w:p>
        </w:tc>
        <w:tc>
          <w:tcPr>
            <w:tcW w:w="152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>
              <w:t>Improves reliability and user experience</w:t>
            </w:r>
          </w:p>
        </w:tc>
      </w:tr>
    </w:tbl>
    <w:p>
      <w:r>
        <w:rPr>
          <w:b/>
          <w:sz w:val="22"/>
        </w:rPr>
        <w:t>Feature Summary: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Metric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Count / Value</w:t>
            </w:r>
          </w:p>
        </w:tc>
      </w:tr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Total Features Planned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8</w:t>
            </w:r>
          </w:p>
        </w:tc>
      </w:tr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Total Features Implemented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8</w:t>
            </w:r>
          </w:p>
        </w:tc>
      </w:tr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Core / Must-Have Features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6</w:t>
            </w:r>
          </w:p>
        </w:tc>
      </w:tr>
      <w:t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Additional / Nice-to-Have Features</w:t>
            </w:r>
          </w:p>
        </w:tc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</w:tr>
    </w:tbl>
    <w:p>
      <w:r>
        <w:rPr>
          <w:b/>
          <w:sz w:val="22"/>
        </w:rPr>
        <w:t>Feature Category Breakdown: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S.No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Features in Category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rPr>
                <w:b/>
              </w:rPr>
              <w:t>Example Features</w:t>
            </w:r>
          </w:p>
        </w:tc>
      </w:tr>
      <w:tr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User Interface (UI)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Weather dashboard, location search</w:t>
            </w:r>
          </w:p>
        </w:tc>
      </w:tr>
      <w:tr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Backend / Logic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Data validation and error handling</w:t>
            </w:r>
          </w:p>
        </w:tc>
      </w:tr>
      <w:tr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Database / Storage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Weather/history data storage</w:t>
            </w:r>
          </w:p>
        </w:tc>
      </w:tr>
      <w:tr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API / Integration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Weather API, external data integration</w:t>
            </w:r>
          </w:p>
        </w:tc>
      </w:tr>
      <w:tr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Security / Authentication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t>Secure input handling / access control</w:t>
            </w:r>
          </w:p>
        </w:tc>
      </w:tr>
    </w:tbl>
    <w:sectPr>
      <w:pgSz w:w="12240" w:h="15840"/>
      <w:pgMar w:top="792" w:right="792" w:bottom="792" w:left="792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Times New Roman" w:eastAsia="ＭＳ 明朝" w:cs="Arial" w:hAnsi="Times New Roman"/>
      <w:sz w:val="20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3</Pages>
  <Words>338</Words>
  <Characters>1992</Characters>
  <Lines>183</Lines>
  <Paragraphs>110</Paragraphs>
  <CharactersWithSpaces>2220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2026-09-30T09:48:34Z</dcterms:modified>
</cp:coreProperties>
</file>